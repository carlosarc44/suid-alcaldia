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85C" w:rsidRPr="00877583" w:rsidRDefault="00CC15A1" w:rsidP="0004685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C.D.I. 16/2017 - C.O.G.</w:t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>
        <w:rPr>
          <w:rFonts w:ascii="Verdana" w:hAnsi="Verdana"/>
          <w:b/>
          <w:sz w:val="18"/>
          <w:szCs w:val="18"/>
        </w:rPr>
        <w:tab/>
      </w:r>
      <w:r w:rsidR="0004685C"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52-2017</w:t>
      </w:r>
    </w:p>
    <w:p w:rsidR="0004685C" w:rsidRPr="00877583" w:rsidRDefault="0004685C" w:rsidP="0004685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 w:rsidR="00CC15A1">
        <w:rPr>
          <w:rFonts w:ascii="Verdana" w:hAnsi="Verdana"/>
          <w:sz w:val="18"/>
          <w:szCs w:val="18"/>
        </w:rPr>
        <w:t>Miercoles 18 de enero de 2017</w:t>
      </w: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137D9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:rsidR="0004685C" w:rsidRPr="00877583" w:rsidRDefault="00CC15A1" w:rsidP="0004685C">
      <w:pPr>
        <w:spacing w:after="0"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LWNNEY ONNEDY GARCIA HIGUITA</w:t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="0004685C"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:rsidR="0004685C" w:rsidRPr="00877583" w:rsidRDefault="00CC15A1" w:rsidP="0004685C">
      <w:pPr>
        <w:spacing w:after="0"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Carrera 25 No. 32-50 Barrio Linares</w:t>
      </w:r>
    </w:p>
    <w:p w:rsidR="0004685C" w:rsidRDefault="00CC15A1" w:rsidP="0004685C">
      <w:pPr>
        <w:suppressAutoHyphens/>
        <w:spacing w:after="0"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MANIZALES</w:t>
      </w:r>
    </w:p>
    <w:p w:rsidR="0004685C" w:rsidRPr="002137D9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 w:rsidR="00CC15A1">
        <w:rPr>
          <w:rFonts w:ascii="Verdana" w:eastAsia="Batang" w:hAnsi="Verdana"/>
          <w:b/>
          <w:bCs/>
          <w:sz w:val="18"/>
          <w:szCs w:val="18"/>
          <w:lang w:val="es-ES" w:eastAsia="ar-SA"/>
        </w:rPr>
        <w:t>Remisión RXC - 13/2017 QUEJA 513</w:t>
      </w: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Comedidamente me permito remitir la solicitud citada en el asunto, recibida en este despacho el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día XXXXXXXXXX</w:t>
      </w:r>
      <w:r w:rsidRPr="007E6470">
        <w:rPr>
          <w:rFonts w:ascii="Verdana" w:eastAsia="Times New Roman" w:hAnsi="Verdana"/>
          <w:sz w:val="18"/>
          <w:szCs w:val="18"/>
          <w:lang w:val="es-ES"/>
        </w:rPr>
        <w:t>, por medio de la cual el señor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XXXXXXXXXX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interpuso queja en contra de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</w:t>
      </w:r>
      <w:r>
        <w:rPr>
          <w:rFonts w:ascii="Verdana" w:eastAsia="Times New Roman" w:hAnsi="Verdana"/>
          <w:b/>
          <w:sz w:val="18"/>
          <w:szCs w:val="18"/>
          <w:lang w:val="es-ES"/>
        </w:rPr>
        <w:t>XXXXXXXXXX</w:t>
      </w:r>
      <w:r w:rsidRPr="00085F38">
        <w:rPr>
          <w:rFonts w:ascii="Verdana" w:hAnsi="Verdana"/>
          <w:b/>
          <w:bCs/>
          <w:sz w:val="18"/>
          <w:szCs w:val="18"/>
        </w:rPr>
        <w:fldChar w:fldCharType="begin"/>
      </w:r>
      <w:r w:rsidRPr="00085F38">
        <w:rPr>
          <w:rFonts w:ascii="Verdana" w:hAnsi="Verdana"/>
          <w:b/>
          <w:bCs/>
          <w:sz w:val="18"/>
          <w:szCs w:val="18"/>
        </w:rPr>
        <w:instrText xml:space="preserve"> MERGEFIELD  disciplinado \* Upper  \* MERGEFORMAT </w:instrText>
      </w:r>
      <w:r w:rsidRPr="00085F38">
        <w:rPr>
          <w:rFonts w:ascii="Verdana" w:hAnsi="Verdana"/>
          <w:b/>
          <w:bCs/>
          <w:sz w:val="18"/>
          <w:szCs w:val="18"/>
        </w:rPr>
        <w:fldChar w:fldCharType="separate"/>
      </w:r>
      <w:r w:rsidRPr="00085F38">
        <w:rPr>
          <w:rFonts w:ascii="Verdana" w:hAnsi="Verdana"/>
          <w:b/>
          <w:bCs/>
          <w:sz w:val="18"/>
          <w:szCs w:val="18"/>
        </w:rPr>
        <w:fldChar w:fldCharType="end"/>
      </w:r>
      <w:r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Cs/>
          <w:sz w:val="18"/>
          <w:szCs w:val="18"/>
        </w:rPr>
        <w:t xml:space="preserve">quien para la época de los hechos se desempeñaba en el cargo de </w:t>
      </w:r>
      <w:r w:rsidRPr="007E6470">
        <w:rPr>
          <w:rFonts w:ascii="Verdana" w:hAnsi="Verdana"/>
          <w:bCs/>
          <w:sz w:val="18"/>
          <w:szCs w:val="18"/>
        </w:rPr>
        <w:fldChar w:fldCharType="begin"/>
      </w:r>
      <w:r w:rsidRPr="007E6470">
        <w:rPr>
          <w:rFonts w:ascii="Verdana" w:hAnsi="Verdana"/>
          <w:bCs/>
          <w:sz w:val="18"/>
          <w:szCs w:val="18"/>
        </w:rPr>
        <w:instrText xml:space="preserve"> MERGEFIELD  cargo \* Upper  \* MERGEFORMAT </w:instrText>
      </w:r>
      <w:r w:rsidRPr="007E6470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«CARGO»</w:t>
      </w:r>
      <w:r w:rsidRPr="007E6470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 adscrito a </w:t>
      </w:r>
      <w:r w:rsidRPr="00A41EB3">
        <w:rPr>
          <w:rFonts w:ascii="Verdana" w:hAnsi="Verdana"/>
          <w:bCs/>
          <w:sz w:val="18"/>
          <w:szCs w:val="18"/>
        </w:rPr>
        <w:fldChar w:fldCharType="begin"/>
      </w:r>
      <w:r w:rsidRPr="00A41EB3">
        <w:rPr>
          <w:rFonts w:ascii="Verdana" w:hAnsi="Verdana"/>
          <w:bCs/>
          <w:sz w:val="18"/>
          <w:szCs w:val="18"/>
        </w:rPr>
        <w:instrText xml:space="preserve"> MERGEFIELD  entidad \* Upper  \* MERGEFORMAT </w:instrText>
      </w:r>
      <w:r w:rsidRPr="00A41EB3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«ENTIDAD»</w:t>
      </w:r>
      <w:r w:rsidRPr="00A41EB3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, en la que manifiesta… </w:t>
      </w:r>
      <w:r w:rsidRPr="00CE7921">
        <w:rPr>
          <w:rFonts w:ascii="Verdana" w:hAnsi="Verdana"/>
          <w:b/>
          <w:bCs/>
          <w:i/>
          <w:sz w:val="18"/>
          <w:szCs w:val="18"/>
        </w:rPr>
        <w:t>(Describir aquí la irregularidad denunciada por el quejoso)</w:t>
      </w:r>
      <w:r w:rsidRPr="00CE7921">
        <w:rPr>
          <w:rFonts w:ascii="Verdana" w:hAnsi="Verdana"/>
          <w:bCs/>
          <w:i/>
          <w:sz w:val="18"/>
          <w:szCs w:val="18"/>
        </w:rPr>
        <w:t>.</w:t>
      </w: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hAnsi="Verdana"/>
          <w:bCs/>
          <w:sz w:val="18"/>
          <w:szCs w:val="18"/>
        </w:rPr>
      </w:pPr>
    </w:p>
    <w:p w:rsidR="0043445F" w:rsidRDefault="0043445F" w:rsidP="0043445F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hAnsi="Verdana"/>
          <w:bCs/>
          <w:sz w:val="18"/>
          <w:szCs w:val="18"/>
        </w:rPr>
        <w:t>Lo anterior por considerarlo asunto de su competencia y p</w:t>
      </w:r>
      <w:r w:rsidRPr="00085F38">
        <w:rPr>
          <w:rFonts w:ascii="Verdana" w:eastAsia="Batang" w:hAnsi="Verdana"/>
          <w:sz w:val="18"/>
          <w:szCs w:val="18"/>
          <w:lang w:val="es-ES" w:eastAsia="ar-SA"/>
        </w:rPr>
        <w:t>ara los fines pertinentes.</w:t>
      </w: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24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B2E57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Pr="002B2E57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:rsidR="0004685C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:rsidR="0004685C" w:rsidRPr="00877583" w:rsidRDefault="00CC15A1" w:rsidP="0004685C">
      <w:pPr>
        <w:spacing w:after="0"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PAULA LILIANA RESTREPO REYES</w:t>
      </w:r>
    </w:p>
    <w:p w:rsidR="00CF43E1" w:rsidRDefault="00CF43E1" w:rsidP="00CF43E1">
      <w:pPr>
        <w:suppressAutoHyphens/>
        <w:spacing w:after="0"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>Director Administrativo</w:t>
      </w:r>
    </w:p>
    <w:p w:rsidR="00CF43E1" w:rsidRDefault="00CF43E1" w:rsidP="00CF43E1">
      <w:pPr>
        <w:suppressAutoHyphens/>
        <w:spacing w:after="0" w:line="360" w:lineRule="auto"/>
        <w:rPr>
          <w:rFonts w:ascii="Verdana" w:eastAsia="Times New Roman" w:hAnsi="Verdana"/>
          <w:b/>
          <w:sz w:val="18"/>
          <w:szCs w:val="18"/>
          <w:lang w:val="es-ES"/>
        </w:rPr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:rsidR="0004685C" w:rsidRPr="00B74443" w:rsidRDefault="0004685C" w:rsidP="0004685C">
      <w:pPr>
        <w:suppressAutoHyphens/>
        <w:spacing w:after="0"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:rsidR="0004685C" w:rsidRPr="002B2E57" w:rsidRDefault="0004685C" w:rsidP="0004685C">
      <w:pPr>
        <w:tabs>
          <w:tab w:val="center" w:pos="4252"/>
          <w:tab w:val="right" w:pos="8504"/>
        </w:tabs>
        <w:suppressAutoHyphens/>
        <w:spacing w:after="0"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sectPr w:rsidR="0004685C" w:rsidRPr="002B2E57" w:rsidSect="006A4C80">
      <w:headerReference w:type="default" r:id="rId9"/>
      <w:footerReference w:type="default" r:id="rId10"/>
      <w:pgSz w:w="12240" w:h="15840" w:code="1"/>
      <w:pgMar w:top="2552" w:right="1701" w:bottom="241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604" w:rsidRDefault="00554604" w:rsidP="00FE4824">
      <w:pPr>
        <w:spacing w:after="0" w:line="240" w:lineRule="auto"/>
      </w:pPr>
      <w:r>
        <w:separator/>
      </w:r>
    </w:p>
  </w:endnote>
  <w:endnote w:type="continuationSeparator" w:id="0">
    <w:p w:rsidR="00554604" w:rsidRDefault="00554604" w:rsidP="00FE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utura Lt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F0F" w:rsidRPr="00B473ED" w:rsidRDefault="00E34F0F" w:rsidP="00791891">
    <w:pPr>
      <w:pStyle w:val="Piedepgina"/>
      <w:spacing w:after="0" w:line="240" w:lineRule="auto"/>
      <w:jc w:val="center"/>
      <w:rPr>
        <w:rFonts w:ascii="Futura Lt BT" w:hAnsi="Futura Lt BT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604" w:rsidRDefault="00554604" w:rsidP="00FE4824">
      <w:pPr>
        <w:spacing w:after="0" w:line="240" w:lineRule="auto"/>
      </w:pPr>
      <w:r>
        <w:separator/>
      </w:r>
    </w:p>
  </w:footnote>
  <w:footnote w:type="continuationSeparator" w:id="0">
    <w:p w:rsidR="00554604" w:rsidRDefault="00554604" w:rsidP="00FE4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F0F" w:rsidRPr="00BC4475" w:rsidRDefault="00CA4212" w:rsidP="006A4C80">
    <w:pPr>
      <w:pStyle w:val="Encabezado"/>
      <w:rPr>
        <w:b/>
        <w:sz w:val="28"/>
        <w:szCs w:val="28"/>
        <w:lang w:val="es-CO"/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16C5011B" wp14:editId="1EC83517">
          <wp:simplePos x="0" y="0"/>
          <wp:positionH relativeFrom="column">
            <wp:posOffset>-1028700</wp:posOffset>
          </wp:positionH>
          <wp:positionV relativeFrom="paragraph">
            <wp:posOffset>-464185</wp:posOffset>
          </wp:positionV>
          <wp:extent cx="7731760" cy="10058400"/>
          <wp:effectExtent l="0" t="0" r="2540" b="0"/>
          <wp:wrapNone/>
          <wp:docPr id="8" name="Imagen 8" descr="30ControlDisciplina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30ControlDisciplinar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176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9D1CAC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15AE6EBC"/>
    <w:multiLevelType w:val="hybridMultilevel"/>
    <w:tmpl w:val="B35670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459E6"/>
    <w:multiLevelType w:val="multilevel"/>
    <w:tmpl w:val="8CBED7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23374001"/>
    <w:multiLevelType w:val="hybridMultilevel"/>
    <w:tmpl w:val="84F64760"/>
    <w:lvl w:ilvl="0" w:tplc="F6548B04">
      <w:start w:val="290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54A10DC"/>
    <w:multiLevelType w:val="multilevel"/>
    <w:tmpl w:val="BE069D8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3B515E92"/>
    <w:multiLevelType w:val="hybridMultilevel"/>
    <w:tmpl w:val="CD442FD2"/>
    <w:lvl w:ilvl="0" w:tplc="B69C2F74">
      <w:start w:val="1"/>
      <w:numFmt w:val="lowerLetter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pStyle w:val="Ttulo9"/>
      <w:lvlText w:val="%9."/>
      <w:lvlJc w:val="right"/>
      <w:pPr>
        <w:ind w:left="6480" w:hanging="180"/>
      </w:pPr>
    </w:lvl>
  </w:abstractNum>
  <w:abstractNum w:abstractNumId="7">
    <w:nsid w:val="4F333015"/>
    <w:multiLevelType w:val="hybridMultilevel"/>
    <w:tmpl w:val="94C23D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04FF5"/>
    <w:multiLevelType w:val="hybridMultilevel"/>
    <w:tmpl w:val="7D56BA56"/>
    <w:lvl w:ilvl="0" w:tplc="240A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252880"/>
    <w:multiLevelType w:val="hybridMultilevel"/>
    <w:tmpl w:val="EB9687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807293"/>
    <w:multiLevelType w:val="multilevel"/>
    <w:tmpl w:val="9328CF6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10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C36"/>
    <w:rsid w:val="00022CF4"/>
    <w:rsid w:val="00045731"/>
    <w:rsid w:val="0004685C"/>
    <w:rsid w:val="0009076A"/>
    <w:rsid w:val="000C17AC"/>
    <w:rsid w:val="000F7F41"/>
    <w:rsid w:val="0010250B"/>
    <w:rsid w:val="001052A9"/>
    <w:rsid w:val="00113A21"/>
    <w:rsid w:val="00126233"/>
    <w:rsid w:val="00144775"/>
    <w:rsid w:val="00150E21"/>
    <w:rsid w:val="001551AA"/>
    <w:rsid w:val="001F54A1"/>
    <w:rsid w:val="002204AF"/>
    <w:rsid w:val="00222729"/>
    <w:rsid w:val="00286A23"/>
    <w:rsid w:val="002B2E57"/>
    <w:rsid w:val="002E7390"/>
    <w:rsid w:val="003112FA"/>
    <w:rsid w:val="003212CB"/>
    <w:rsid w:val="0032290A"/>
    <w:rsid w:val="00325D6C"/>
    <w:rsid w:val="00332F34"/>
    <w:rsid w:val="003343EE"/>
    <w:rsid w:val="0035095A"/>
    <w:rsid w:val="00363A53"/>
    <w:rsid w:val="0037229F"/>
    <w:rsid w:val="003775FB"/>
    <w:rsid w:val="0038132E"/>
    <w:rsid w:val="00382EF3"/>
    <w:rsid w:val="003946B7"/>
    <w:rsid w:val="003B6ED5"/>
    <w:rsid w:val="003E3DE0"/>
    <w:rsid w:val="003E7C2F"/>
    <w:rsid w:val="0042171B"/>
    <w:rsid w:val="0043445F"/>
    <w:rsid w:val="00460215"/>
    <w:rsid w:val="0046773F"/>
    <w:rsid w:val="004C00C1"/>
    <w:rsid w:val="004C4058"/>
    <w:rsid w:val="004C70F9"/>
    <w:rsid w:val="004E04DF"/>
    <w:rsid w:val="004E4E7A"/>
    <w:rsid w:val="0051420A"/>
    <w:rsid w:val="00535C89"/>
    <w:rsid w:val="0054640D"/>
    <w:rsid w:val="005530A4"/>
    <w:rsid w:val="00554604"/>
    <w:rsid w:val="005637A9"/>
    <w:rsid w:val="00572EF9"/>
    <w:rsid w:val="00586063"/>
    <w:rsid w:val="005B2C97"/>
    <w:rsid w:val="005E5AB8"/>
    <w:rsid w:val="00645491"/>
    <w:rsid w:val="006479E0"/>
    <w:rsid w:val="006600D9"/>
    <w:rsid w:val="00667FEB"/>
    <w:rsid w:val="00676215"/>
    <w:rsid w:val="006A4C80"/>
    <w:rsid w:val="006A6307"/>
    <w:rsid w:val="006C2F7B"/>
    <w:rsid w:val="006C5862"/>
    <w:rsid w:val="006C7B1C"/>
    <w:rsid w:val="006D5953"/>
    <w:rsid w:val="00700D63"/>
    <w:rsid w:val="007419FE"/>
    <w:rsid w:val="00743F4F"/>
    <w:rsid w:val="00747FC6"/>
    <w:rsid w:val="00752402"/>
    <w:rsid w:val="00774038"/>
    <w:rsid w:val="0078413A"/>
    <w:rsid w:val="00791891"/>
    <w:rsid w:val="00794830"/>
    <w:rsid w:val="007A69A0"/>
    <w:rsid w:val="007A6F2E"/>
    <w:rsid w:val="007B2B01"/>
    <w:rsid w:val="007C0E45"/>
    <w:rsid w:val="007C6D7A"/>
    <w:rsid w:val="00801DC5"/>
    <w:rsid w:val="0081533E"/>
    <w:rsid w:val="008568EA"/>
    <w:rsid w:val="00862014"/>
    <w:rsid w:val="0089377A"/>
    <w:rsid w:val="008A14DF"/>
    <w:rsid w:val="008C0D40"/>
    <w:rsid w:val="0091198B"/>
    <w:rsid w:val="0091316D"/>
    <w:rsid w:val="00930762"/>
    <w:rsid w:val="009350BF"/>
    <w:rsid w:val="0098693E"/>
    <w:rsid w:val="009924D2"/>
    <w:rsid w:val="009A6E65"/>
    <w:rsid w:val="009B120B"/>
    <w:rsid w:val="009E1A50"/>
    <w:rsid w:val="00A3137D"/>
    <w:rsid w:val="00A603DE"/>
    <w:rsid w:val="00A65E92"/>
    <w:rsid w:val="00A705A1"/>
    <w:rsid w:val="00A838CE"/>
    <w:rsid w:val="00A8423D"/>
    <w:rsid w:val="00A849F8"/>
    <w:rsid w:val="00AF0A93"/>
    <w:rsid w:val="00B12658"/>
    <w:rsid w:val="00B42F84"/>
    <w:rsid w:val="00B4329B"/>
    <w:rsid w:val="00B473ED"/>
    <w:rsid w:val="00B5587D"/>
    <w:rsid w:val="00B655F2"/>
    <w:rsid w:val="00B820EA"/>
    <w:rsid w:val="00BA3EB6"/>
    <w:rsid w:val="00BB7221"/>
    <w:rsid w:val="00BC4475"/>
    <w:rsid w:val="00BD3962"/>
    <w:rsid w:val="00C228A4"/>
    <w:rsid w:val="00C2668F"/>
    <w:rsid w:val="00C5351D"/>
    <w:rsid w:val="00C82D83"/>
    <w:rsid w:val="00CA248B"/>
    <w:rsid w:val="00CA4212"/>
    <w:rsid w:val="00CC15A1"/>
    <w:rsid w:val="00CE23BC"/>
    <w:rsid w:val="00CF43E1"/>
    <w:rsid w:val="00D00A5D"/>
    <w:rsid w:val="00D05A15"/>
    <w:rsid w:val="00D519C8"/>
    <w:rsid w:val="00D56965"/>
    <w:rsid w:val="00DA325D"/>
    <w:rsid w:val="00DB15A5"/>
    <w:rsid w:val="00DB4657"/>
    <w:rsid w:val="00DE700A"/>
    <w:rsid w:val="00E34F0F"/>
    <w:rsid w:val="00E361C1"/>
    <w:rsid w:val="00E658F7"/>
    <w:rsid w:val="00E70AED"/>
    <w:rsid w:val="00E979AB"/>
    <w:rsid w:val="00EB76B2"/>
    <w:rsid w:val="00EC1C9D"/>
    <w:rsid w:val="00EC1D2A"/>
    <w:rsid w:val="00ED0D84"/>
    <w:rsid w:val="00ED501A"/>
    <w:rsid w:val="00ED7D9C"/>
    <w:rsid w:val="00F239D7"/>
    <w:rsid w:val="00F30C36"/>
    <w:rsid w:val="00F31EC5"/>
    <w:rsid w:val="00F56268"/>
    <w:rsid w:val="00F81D2B"/>
    <w:rsid w:val="00F85CD8"/>
    <w:rsid w:val="00FC612F"/>
    <w:rsid w:val="00FE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BC4475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Arial" w:eastAsia="Batang" w:hAnsi="Arial"/>
      <w:b/>
      <w:sz w:val="20"/>
      <w:szCs w:val="24"/>
      <w:lang w:val="es-ES" w:eastAsia="ar-SA"/>
    </w:rPr>
  </w:style>
  <w:style w:type="paragraph" w:styleId="Ttulo9">
    <w:name w:val="heading 9"/>
    <w:basedOn w:val="Normal"/>
    <w:next w:val="Normal"/>
    <w:link w:val="Ttulo9Car"/>
    <w:qFormat/>
    <w:rsid w:val="00BC4475"/>
    <w:pPr>
      <w:keepNext/>
      <w:numPr>
        <w:ilvl w:val="8"/>
        <w:numId w:val="1"/>
      </w:numPr>
      <w:suppressAutoHyphens/>
      <w:spacing w:after="0" w:line="240" w:lineRule="auto"/>
      <w:jc w:val="both"/>
      <w:outlineLvl w:val="8"/>
    </w:pPr>
    <w:rPr>
      <w:rFonts w:ascii="Arial" w:eastAsia="Batang" w:hAnsi="Arial"/>
      <w:b/>
      <w:sz w:val="28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FE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FE4824"/>
    <w:rPr>
      <w:sz w:val="22"/>
      <w:szCs w:val="22"/>
      <w:lang w:eastAsia="en-US"/>
    </w:rPr>
  </w:style>
  <w:style w:type="paragraph" w:customStyle="1" w:styleId="Listavistosa-nfasis11">
    <w:name w:val="Lista vistosa - Énfasis 11"/>
    <w:basedOn w:val="Normal"/>
    <w:qFormat/>
    <w:rsid w:val="0010250B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5E9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A65E92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link w:val="Ttulo1"/>
    <w:rsid w:val="00BC4475"/>
    <w:rPr>
      <w:rFonts w:ascii="Arial" w:eastAsia="Batang" w:hAnsi="Arial"/>
      <w:b/>
      <w:szCs w:val="24"/>
      <w:lang w:val="es-ES" w:eastAsia="ar-SA"/>
    </w:rPr>
  </w:style>
  <w:style w:type="character" w:customStyle="1" w:styleId="Ttulo9Car">
    <w:name w:val="Título 9 Car"/>
    <w:link w:val="Ttulo9"/>
    <w:rsid w:val="00BC4475"/>
    <w:rPr>
      <w:rFonts w:ascii="Arial" w:eastAsia="Batang" w:hAnsi="Arial"/>
      <w:b/>
      <w:sz w:val="28"/>
      <w:szCs w:val="24"/>
      <w:lang w:val="es-ES" w:eastAsia="ar-SA"/>
    </w:rPr>
  </w:style>
  <w:style w:type="paragraph" w:styleId="Textoindependiente">
    <w:name w:val="Body Text"/>
    <w:basedOn w:val="Normal"/>
    <w:link w:val="TextoindependienteCar"/>
    <w:rsid w:val="00BC4475"/>
    <w:pPr>
      <w:suppressAutoHyphens/>
      <w:spacing w:after="120" w:line="240" w:lineRule="auto"/>
    </w:pPr>
    <w:rPr>
      <w:rFonts w:ascii="Times New Roman" w:eastAsia="Batang" w:hAnsi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link w:val="Textoindependiente"/>
    <w:rsid w:val="00BC4475"/>
    <w:rPr>
      <w:rFonts w:ascii="Times New Roman" w:eastAsia="Batang" w:hAnsi="Times New Roman"/>
      <w:sz w:val="24"/>
      <w:szCs w:val="24"/>
      <w:lang w:val="es-ES" w:eastAsia="ar-SA"/>
    </w:rPr>
  </w:style>
  <w:style w:type="paragraph" w:customStyle="1" w:styleId="Textoindependiente23">
    <w:name w:val="Texto independiente 23"/>
    <w:basedOn w:val="Normal"/>
    <w:rsid w:val="00BC4475"/>
    <w:pPr>
      <w:widowControl w:val="0"/>
      <w:tabs>
        <w:tab w:val="left" w:pos="8735"/>
      </w:tabs>
      <w:suppressAutoHyphens/>
      <w:autoSpaceDE w:val="0"/>
      <w:spacing w:after="0" w:line="100" w:lineRule="atLeast"/>
      <w:jc w:val="both"/>
    </w:pPr>
    <w:rPr>
      <w:rFonts w:ascii="Arial" w:eastAsia="Arial" w:hAnsi="Arial" w:cs="Arial"/>
      <w:color w:val="000000"/>
      <w:sz w:val="20"/>
      <w:szCs w:val="24"/>
      <w:lang w:eastAsia="ar-SA"/>
    </w:rPr>
  </w:style>
  <w:style w:type="paragraph" w:customStyle="1" w:styleId="Textoindependiente21">
    <w:name w:val="Texto independiente 21"/>
    <w:basedOn w:val="Normal"/>
    <w:rsid w:val="00BC4475"/>
    <w:pPr>
      <w:widowControl w:val="0"/>
      <w:suppressAutoHyphens/>
      <w:spacing w:after="0" w:line="240" w:lineRule="auto"/>
      <w:jc w:val="both"/>
    </w:pPr>
    <w:rPr>
      <w:rFonts w:ascii="Arial" w:eastAsia="Lucida Sans Unicode" w:hAnsi="Arial" w:cs="Tahoma"/>
      <w:sz w:val="20"/>
      <w:szCs w:val="24"/>
      <w:lang w:val="es-ES" w:eastAsia="ar-SA"/>
    </w:rPr>
  </w:style>
  <w:style w:type="paragraph" w:customStyle="1" w:styleId="Textoindependiente22">
    <w:name w:val="Texto independiente 22"/>
    <w:basedOn w:val="Normal"/>
    <w:rsid w:val="00BC4475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Arial" w:eastAsia="Batang" w:hAnsi="Arial"/>
      <w:b/>
      <w:sz w:val="24"/>
      <w:szCs w:val="20"/>
      <w:lang w:val="es-ES" w:eastAsia="ar-SA"/>
    </w:rPr>
  </w:style>
  <w:style w:type="paragraph" w:customStyle="1" w:styleId="Textoindependiente25">
    <w:name w:val="Texto independiente 25"/>
    <w:basedOn w:val="Normal"/>
    <w:rsid w:val="00BC4475"/>
    <w:pPr>
      <w:suppressAutoHyphens/>
      <w:autoSpaceDE w:val="0"/>
      <w:spacing w:after="0" w:line="280" w:lineRule="exact"/>
    </w:pPr>
    <w:rPr>
      <w:rFonts w:ascii="Verdana" w:eastAsia="Batang" w:hAnsi="Verdana" w:cs="Arial"/>
      <w:sz w:val="20"/>
      <w:szCs w:val="20"/>
      <w:lang w:val="es-ES" w:eastAsia="ar-SA"/>
    </w:rPr>
  </w:style>
  <w:style w:type="paragraph" w:customStyle="1" w:styleId="Textodenotaalfinal">
    <w:name w:val="Texto de nota al final"/>
    <w:basedOn w:val="Normal"/>
    <w:rsid w:val="00BC4475"/>
    <w:pPr>
      <w:widowControl w:val="0"/>
      <w:suppressAutoHyphens/>
      <w:spacing w:after="0" w:line="240" w:lineRule="auto"/>
    </w:pPr>
    <w:rPr>
      <w:rFonts w:ascii="Times New Roman" w:eastAsia="Batang" w:hAnsi="Times New Roman"/>
      <w:sz w:val="24"/>
      <w:szCs w:val="20"/>
      <w:lang w:val="es-E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BC4475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Arial" w:eastAsia="Batang" w:hAnsi="Arial"/>
      <w:b/>
      <w:sz w:val="20"/>
      <w:szCs w:val="24"/>
      <w:lang w:val="es-ES" w:eastAsia="ar-SA"/>
    </w:rPr>
  </w:style>
  <w:style w:type="paragraph" w:styleId="Ttulo9">
    <w:name w:val="heading 9"/>
    <w:basedOn w:val="Normal"/>
    <w:next w:val="Normal"/>
    <w:link w:val="Ttulo9Car"/>
    <w:qFormat/>
    <w:rsid w:val="00BC4475"/>
    <w:pPr>
      <w:keepNext/>
      <w:numPr>
        <w:ilvl w:val="8"/>
        <w:numId w:val="1"/>
      </w:numPr>
      <w:suppressAutoHyphens/>
      <w:spacing w:after="0" w:line="240" w:lineRule="auto"/>
      <w:jc w:val="both"/>
      <w:outlineLvl w:val="8"/>
    </w:pPr>
    <w:rPr>
      <w:rFonts w:ascii="Arial" w:eastAsia="Batang" w:hAnsi="Arial"/>
      <w:b/>
      <w:sz w:val="28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FE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E4824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FE4824"/>
    <w:rPr>
      <w:sz w:val="22"/>
      <w:szCs w:val="22"/>
      <w:lang w:eastAsia="en-US"/>
    </w:rPr>
  </w:style>
  <w:style w:type="paragraph" w:customStyle="1" w:styleId="Listavistosa-nfasis11">
    <w:name w:val="Lista vistosa - Énfasis 11"/>
    <w:basedOn w:val="Normal"/>
    <w:qFormat/>
    <w:rsid w:val="0010250B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5E9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A65E92"/>
    <w:rPr>
      <w:rFonts w:ascii="Tahoma" w:hAnsi="Tahoma" w:cs="Tahoma"/>
      <w:sz w:val="16"/>
      <w:szCs w:val="16"/>
      <w:lang w:eastAsia="en-US"/>
    </w:rPr>
  </w:style>
  <w:style w:type="character" w:customStyle="1" w:styleId="Ttulo1Car">
    <w:name w:val="Título 1 Car"/>
    <w:link w:val="Ttulo1"/>
    <w:rsid w:val="00BC4475"/>
    <w:rPr>
      <w:rFonts w:ascii="Arial" w:eastAsia="Batang" w:hAnsi="Arial"/>
      <w:b/>
      <w:szCs w:val="24"/>
      <w:lang w:val="es-ES" w:eastAsia="ar-SA"/>
    </w:rPr>
  </w:style>
  <w:style w:type="character" w:customStyle="1" w:styleId="Ttulo9Car">
    <w:name w:val="Título 9 Car"/>
    <w:link w:val="Ttulo9"/>
    <w:rsid w:val="00BC4475"/>
    <w:rPr>
      <w:rFonts w:ascii="Arial" w:eastAsia="Batang" w:hAnsi="Arial"/>
      <w:b/>
      <w:sz w:val="28"/>
      <w:szCs w:val="24"/>
      <w:lang w:val="es-ES" w:eastAsia="ar-SA"/>
    </w:rPr>
  </w:style>
  <w:style w:type="paragraph" w:styleId="Textoindependiente">
    <w:name w:val="Body Text"/>
    <w:basedOn w:val="Normal"/>
    <w:link w:val="TextoindependienteCar"/>
    <w:rsid w:val="00BC4475"/>
    <w:pPr>
      <w:suppressAutoHyphens/>
      <w:spacing w:after="120" w:line="240" w:lineRule="auto"/>
    </w:pPr>
    <w:rPr>
      <w:rFonts w:ascii="Times New Roman" w:eastAsia="Batang" w:hAnsi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link w:val="Textoindependiente"/>
    <w:rsid w:val="00BC4475"/>
    <w:rPr>
      <w:rFonts w:ascii="Times New Roman" w:eastAsia="Batang" w:hAnsi="Times New Roman"/>
      <w:sz w:val="24"/>
      <w:szCs w:val="24"/>
      <w:lang w:val="es-ES" w:eastAsia="ar-SA"/>
    </w:rPr>
  </w:style>
  <w:style w:type="paragraph" w:customStyle="1" w:styleId="Textoindependiente23">
    <w:name w:val="Texto independiente 23"/>
    <w:basedOn w:val="Normal"/>
    <w:rsid w:val="00BC4475"/>
    <w:pPr>
      <w:widowControl w:val="0"/>
      <w:tabs>
        <w:tab w:val="left" w:pos="8735"/>
      </w:tabs>
      <w:suppressAutoHyphens/>
      <w:autoSpaceDE w:val="0"/>
      <w:spacing w:after="0" w:line="100" w:lineRule="atLeast"/>
      <w:jc w:val="both"/>
    </w:pPr>
    <w:rPr>
      <w:rFonts w:ascii="Arial" w:eastAsia="Arial" w:hAnsi="Arial" w:cs="Arial"/>
      <w:color w:val="000000"/>
      <w:sz w:val="20"/>
      <w:szCs w:val="24"/>
      <w:lang w:eastAsia="ar-SA"/>
    </w:rPr>
  </w:style>
  <w:style w:type="paragraph" w:customStyle="1" w:styleId="Textoindependiente21">
    <w:name w:val="Texto independiente 21"/>
    <w:basedOn w:val="Normal"/>
    <w:rsid w:val="00BC4475"/>
    <w:pPr>
      <w:widowControl w:val="0"/>
      <w:suppressAutoHyphens/>
      <w:spacing w:after="0" w:line="240" w:lineRule="auto"/>
      <w:jc w:val="both"/>
    </w:pPr>
    <w:rPr>
      <w:rFonts w:ascii="Arial" w:eastAsia="Lucida Sans Unicode" w:hAnsi="Arial" w:cs="Tahoma"/>
      <w:sz w:val="20"/>
      <w:szCs w:val="24"/>
      <w:lang w:val="es-ES" w:eastAsia="ar-SA"/>
    </w:rPr>
  </w:style>
  <w:style w:type="paragraph" w:customStyle="1" w:styleId="Textoindependiente22">
    <w:name w:val="Texto independiente 22"/>
    <w:basedOn w:val="Normal"/>
    <w:rsid w:val="00BC4475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Arial" w:eastAsia="Batang" w:hAnsi="Arial"/>
      <w:b/>
      <w:sz w:val="24"/>
      <w:szCs w:val="20"/>
      <w:lang w:val="es-ES" w:eastAsia="ar-SA"/>
    </w:rPr>
  </w:style>
  <w:style w:type="paragraph" w:customStyle="1" w:styleId="Textoindependiente25">
    <w:name w:val="Texto independiente 25"/>
    <w:basedOn w:val="Normal"/>
    <w:rsid w:val="00BC4475"/>
    <w:pPr>
      <w:suppressAutoHyphens/>
      <w:autoSpaceDE w:val="0"/>
      <w:spacing w:after="0" w:line="280" w:lineRule="exact"/>
    </w:pPr>
    <w:rPr>
      <w:rFonts w:ascii="Verdana" w:eastAsia="Batang" w:hAnsi="Verdana" w:cs="Arial"/>
      <w:sz w:val="20"/>
      <w:szCs w:val="20"/>
      <w:lang w:val="es-ES" w:eastAsia="ar-SA"/>
    </w:rPr>
  </w:style>
  <w:style w:type="paragraph" w:customStyle="1" w:styleId="Textodenotaalfinal">
    <w:name w:val="Texto de nota al final"/>
    <w:basedOn w:val="Normal"/>
    <w:rsid w:val="00BC4475"/>
    <w:pPr>
      <w:widowControl w:val="0"/>
      <w:suppressAutoHyphens/>
      <w:spacing w:after="0" w:line="240" w:lineRule="auto"/>
    </w:pPr>
    <w:rPr>
      <w:rFonts w:ascii="Times New Roman" w:eastAsia="Batang" w:hAnsi="Times New Roman"/>
      <w:sz w:val="24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INUTAS%20OFICIALES\APERTURAS\Comunicacion%20auto%20por%20medio%20del%20cual%20se%20inicia%20una%20indagaci&#243;n%20preliminar-%20INDAGAD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AA48B-DB07-4A8E-BEA4-4B7D50CF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Comunicacion auto por medio del cual se inicia una indagación preliminar- INDAGADO</Template>
  <TotalTime>4277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Ariel Ramirez Castrillon</dc:creator>
  <cp:lastModifiedBy>Carlos Ariel Ramirez Castrillon</cp:lastModifiedBy>
  <cp:revision>6</cp:revision>
  <cp:lastPrinted>2013-12-26T15:58:00Z</cp:lastPrinted>
  <dcterms:created xsi:type="dcterms:W3CDTF">2016-10-05T22:12:00Z</dcterms:created>
  <dcterms:modified xsi:type="dcterms:W3CDTF">2017-01-18T15:54:00Z</dcterms:modified>
</cp:coreProperties>
</file>